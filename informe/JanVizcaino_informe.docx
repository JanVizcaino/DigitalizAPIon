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CA29A" w14:textId="02AB5578" w:rsidR="00AA65A5" w:rsidRDefault="00AA65A5" w:rsidP="00AA65A5">
      <w:pPr>
        <w:pStyle w:val="Partes"/>
      </w:pPr>
      <w:r>
        <w:t>Fase 1-</w:t>
      </w:r>
      <w:r w:rsidRPr="00AA65A5">
        <w:t xml:space="preserve">De libreta a pantalla: nuestra primera web de la </w:t>
      </w:r>
      <w:r w:rsidR="00421BB0">
        <w:t>biblioteca musical</w:t>
      </w:r>
    </w:p>
    <w:p w14:paraId="2E425A96" w14:textId="307BED0C" w:rsidR="00AA65A5" w:rsidRDefault="00AA65A5" w:rsidP="00AA65A5">
      <w:pPr>
        <w:pStyle w:val="Ttulo20"/>
      </w:pPr>
      <w:r>
        <w:t>Objetivos</w:t>
      </w:r>
    </w:p>
    <w:p w14:paraId="3B042CE0" w14:textId="77777777" w:rsidR="00AA65A5" w:rsidRDefault="00AA65A5" w:rsidP="00AA65A5">
      <w:pPr>
        <w:pStyle w:val="Prrafodelista"/>
        <w:numPr>
          <w:ilvl w:val="0"/>
          <w:numId w:val="10"/>
        </w:numPr>
      </w:pPr>
      <w:r>
        <w:t>Muestra un título principal y un párrafo de presentación.</w:t>
      </w:r>
    </w:p>
    <w:p w14:paraId="2A3A687D" w14:textId="5F517760" w:rsidR="00AA65A5" w:rsidRDefault="00AA65A5" w:rsidP="00AA65A5">
      <w:pPr>
        <w:pStyle w:val="Prrafodelista"/>
        <w:numPr>
          <w:ilvl w:val="0"/>
          <w:numId w:val="10"/>
        </w:numPr>
      </w:pPr>
      <w:r>
        <w:t>Tiene un formulario con un input de texto y un botón.</w:t>
      </w:r>
    </w:p>
    <w:p w14:paraId="03993A34" w14:textId="32B2C798" w:rsidR="00AA65A5" w:rsidRDefault="00AA65A5" w:rsidP="00AA65A5">
      <w:pPr>
        <w:pStyle w:val="Prrafodelista"/>
        <w:numPr>
          <w:ilvl w:val="0"/>
          <w:numId w:val="10"/>
        </w:numPr>
      </w:pPr>
      <w:r>
        <w:t>Cuando el usuario pulsa el botón, aparece un mensaje personalizado con su nombre.</w:t>
      </w:r>
    </w:p>
    <w:p w14:paraId="349800E0" w14:textId="6D6E858F" w:rsidR="00AA65A5" w:rsidRDefault="00AA65A5" w:rsidP="00AA65A5">
      <w:pPr>
        <w:pStyle w:val="Prrafodelista"/>
        <w:numPr>
          <w:ilvl w:val="0"/>
          <w:numId w:val="10"/>
        </w:numPr>
      </w:pPr>
      <w:r>
        <w:t>Estéticamente debe tener estilo básico: fondo claro, texto legible, botones visibles.</w:t>
      </w:r>
    </w:p>
    <w:p w14:paraId="7405A262" w14:textId="03FBA384" w:rsidR="00AA65A5" w:rsidRPr="00AA65A5" w:rsidRDefault="00AA65A5" w:rsidP="00AA65A5">
      <w:pPr>
        <w:pStyle w:val="Prrafodelista"/>
        <w:numPr>
          <w:ilvl w:val="0"/>
          <w:numId w:val="10"/>
        </w:numPr>
      </w:pPr>
      <w:r>
        <w:t>Si el usuario no escribe nada y pulsa el botón, debe aparecer un mensaje de error suave</w:t>
      </w:r>
    </w:p>
    <w:p w14:paraId="15EC76EB" w14:textId="3B59F95B" w:rsidR="00AA65A5" w:rsidRDefault="00AA65A5" w:rsidP="00AA65A5">
      <w:pPr>
        <w:pStyle w:val="Ttulo20"/>
      </w:pPr>
      <w:r>
        <w:t>Resultado</w:t>
      </w:r>
    </w:p>
    <w:p w14:paraId="41AC8384" w14:textId="3685855C" w:rsidR="00AA65A5" w:rsidRPr="00AA65A5" w:rsidRDefault="00AA65A5" w:rsidP="00AA65A5">
      <w:r>
        <w:t>Campo/s faltante/s:</w:t>
      </w:r>
    </w:p>
    <w:p w14:paraId="6C58D3D9" w14:textId="627E7733" w:rsidR="00AA65A5" w:rsidRDefault="00AA65A5" w:rsidP="00AA65A5">
      <w:pPr>
        <w:jc w:val="center"/>
      </w:pPr>
      <w:r w:rsidRPr="00AA65A5">
        <w:drawing>
          <wp:inline distT="0" distB="0" distL="0" distR="0" wp14:anchorId="28AFD11F" wp14:editId="5CCCD2F1">
            <wp:extent cx="4567421" cy="2182483"/>
            <wp:effectExtent l="0" t="0" r="5080" b="8890"/>
            <wp:docPr id="4975726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72687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084" cy="218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220" w14:textId="3617B8BD" w:rsidR="00AA65A5" w:rsidRPr="00AA65A5" w:rsidRDefault="00AA65A5" w:rsidP="00AA65A5">
      <w:r>
        <w:t>Todos los campos correctos:</w:t>
      </w:r>
    </w:p>
    <w:p w14:paraId="10DF41E8" w14:textId="1E72854D" w:rsidR="00B146FC" w:rsidRPr="003A1A27" w:rsidRDefault="00AA65A5" w:rsidP="00AA65A5">
      <w:pPr>
        <w:pStyle w:val="Ttulo20"/>
        <w:jc w:val="center"/>
      </w:pPr>
      <w:r w:rsidRPr="00AA65A5">
        <w:drawing>
          <wp:inline distT="0" distB="0" distL="0" distR="0" wp14:anchorId="2A70AC46" wp14:editId="1B449E9B">
            <wp:extent cx="4575570" cy="2195297"/>
            <wp:effectExtent l="0" t="0" r="0" b="0"/>
            <wp:docPr id="47061309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13099" name="Imagen 1" descr="Interfaz de usuario gráfica, Aplicación, Word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358" cy="21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6FC" w:rsidRPr="003A1A27">
        <w:br w:type="page"/>
      </w:r>
    </w:p>
    <w:p w14:paraId="5FF00F83" w14:textId="4D53CF08" w:rsidR="008D496D" w:rsidRDefault="00FA7F47" w:rsidP="00FA7F47">
      <w:pPr>
        <w:pStyle w:val="Partes"/>
      </w:pPr>
      <w:r>
        <w:lastRenderedPageBreak/>
        <w:t xml:space="preserve">Fase 2 – </w:t>
      </w:r>
      <w:r w:rsidRPr="00FA7F47">
        <w:t>Tu primer sistema digital de registro</w:t>
      </w:r>
    </w:p>
    <w:p w14:paraId="0B423A26" w14:textId="18311426" w:rsidR="00FA7F47" w:rsidRDefault="00FA7F47" w:rsidP="00FA7F47">
      <w:pPr>
        <w:pStyle w:val="Ttulo20"/>
      </w:pPr>
      <w:r>
        <w:t>Objetivos</w:t>
      </w:r>
    </w:p>
    <w:p w14:paraId="52E2D763" w14:textId="4B7BDF32" w:rsidR="00FA7F47" w:rsidRDefault="00FA7F47" w:rsidP="00FA7F47">
      <w:pPr>
        <w:pStyle w:val="Prrafodelista"/>
        <w:numPr>
          <w:ilvl w:val="0"/>
          <w:numId w:val="11"/>
        </w:numPr>
      </w:pPr>
      <w:proofErr w:type="spellStart"/>
      <w:r>
        <w:t>Reusa</w:t>
      </w:r>
      <w:proofErr w:type="spellEnd"/>
      <w:r>
        <w:t xml:space="preserve"> el formulario anterior.</w:t>
      </w:r>
    </w:p>
    <w:p w14:paraId="06BD732A" w14:textId="2DDEAEC0" w:rsidR="00FA7F47" w:rsidRDefault="00FA7F47" w:rsidP="00FA7F47">
      <w:pPr>
        <w:pStyle w:val="Prrafodelista"/>
        <w:numPr>
          <w:ilvl w:val="0"/>
          <w:numId w:val="11"/>
        </w:numPr>
      </w:pPr>
      <w:r>
        <w:t>Validar que no falte nada importante.</w:t>
      </w:r>
    </w:p>
    <w:p w14:paraId="2CF7BDF1" w14:textId="55468AAC" w:rsidR="00FA7F47" w:rsidRDefault="00FA7F47" w:rsidP="00FA7F47">
      <w:pPr>
        <w:pStyle w:val="Prrafodelista"/>
        <w:numPr>
          <w:ilvl w:val="0"/>
          <w:numId w:val="11"/>
        </w:numPr>
      </w:pPr>
      <w:r>
        <w:t>Crear un objeto con esos datos.</w:t>
      </w:r>
    </w:p>
    <w:p w14:paraId="780394DA" w14:textId="34B23E78" w:rsidR="00FA7F47" w:rsidRDefault="00FA7F47" w:rsidP="00FA7F47">
      <w:pPr>
        <w:pStyle w:val="Prrafodelista"/>
        <w:numPr>
          <w:ilvl w:val="0"/>
          <w:numId w:val="11"/>
        </w:numPr>
      </w:pPr>
      <w:r>
        <w:t>Guardarlo dentro de un array que representa tu base de datos temporal.</w:t>
      </w:r>
    </w:p>
    <w:p w14:paraId="2EC44665" w14:textId="1154A341" w:rsidR="00FA7F47" w:rsidRDefault="00FA7F47" w:rsidP="00FA7F47">
      <w:pPr>
        <w:pStyle w:val="Prrafodelista"/>
        <w:numPr>
          <w:ilvl w:val="0"/>
          <w:numId w:val="11"/>
        </w:numPr>
      </w:pPr>
      <w:r>
        <w:t>Mostrar l</w:t>
      </w:r>
      <w:r>
        <w:t xml:space="preserve">as canciones </w:t>
      </w:r>
      <w:r>
        <w:t>registrad</w:t>
      </w:r>
      <w:r>
        <w:t>a</w:t>
      </w:r>
      <w:r>
        <w:t>s en una lista en pantalla, con su información ordenada.</w:t>
      </w:r>
    </w:p>
    <w:p w14:paraId="3A14EF2D" w14:textId="05A3D2E4" w:rsidR="00FA7F47" w:rsidRDefault="00FA7F47" w:rsidP="00FA7F47">
      <w:pPr>
        <w:pStyle w:val="Ttulo20"/>
      </w:pPr>
      <w:r>
        <w:t>Resultado</w:t>
      </w:r>
    </w:p>
    <w:p w14:paraId="3A4C0F22" w14:textId="38F686A1" w:rsidR="00AB4B7D" w:rsidRPr="00AB4B7D" w:rsidRDefault="00AB4B7D" w:rsidP="00AB4B7D">
      <w:r>
        <w:t>En mi caso, se pueden agregar portadas, y si no se agregan, se añade una por defecto.</w:t>
      </w:r>
    </w:p>
    <w:p w14:paraId="7D9A8B8E" w14:textId="149350F0" w:rsidR="00AB4B7D" w:rsidRDefault="00FA7F47" w:rsidP="00FA7F47">
      <w:r w:rsidRPr="00FA7F47">
        <w:drawing>
          <wp:inline distT="0" distB="0" distL="0" distR="0" wp14:anchorId="7B2FFCD9" wp14:editId="7A11E068">
            <wp:extent cx="6188710" cy="2961640"/>
            <wp:effectExtent l="0" t="0" r="2540" b="0"/>
            <wp:docPr id="2478072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7237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D509" w14:textId="77777777" w:rsidR="00AB4B7D" w:rsidRDefault="00AB4B7D">
      <w:pPr>
        <w:jc w:val="left"/>
      </w:pPr>
      <w:r>
        <w:br w:type="page"/>
      </w:r>
    </w:p>
    <w:p w14:paraId="291E9052" w14:textId="7EE107CB" w:rsidR="00FA7F47" w:rsidRDefault="00AB4B7D" w:rsidP="00AB4B7D">
      <w:pPr>
        <w:pStyle w:val="Ttulo20"/>
      </w:pPr>
      <w:r>
        <w:lastRenderedPageBreak/>
        <w:t>Preguntas</w:t>
      </w:r>
    </w:p>
    <w:p w14:paraId="629F938F" w14:textId="7C225D19" w:rsidR="00AB4B7D" w:rsidRDefault="00AB4B7D" w:rsidP="00AB4B7D">
      <w:pPr>
        <w:pStyle w:val="Ttulo5"/>
      </w:pPr>
      <w:r>
        <w:t>¿Qué ventajas tiene mostrar un mensaje dinámico respecto a una presentación estática?</w:t>
      </w:r>
    </w:p>
    <w:p w14:paraId="6BAF7997" w14:textId="19186FB7" w:rsidR="00AB4B7D" w:rsidRPr="008D1F94" w:rsidRDefault="00AB4B7D" w:rsidP="00AB4B7D">
      <w:r w:rsidRPr="008D1F94">
        <w:t>Esto tiene grandes ventajas utilitarias, la principal es que no se tiene que cambiar el contenido en el código manualmente. Si se quieren hacer modificaciones se modifica o genera el archivo de nuevo.</w:t>
      </w:r>
    </w:p>
    <w:p w14:paraId="72333E0E" w14:textId="613C91BA" w:rsidR="00AB4B7D" w:rsidRDefault="00AB4B7D" w:rsidP="00AB4B7D">
      <w:pPr>
        <w:pStyle w:val="Ttulo5"/>
      </w:pPr>
      <w:r>
        <w:t>¿Qué es el textContent en JavaScript y por qué lo usaste para mostrar el mensaje?</w:t>
      </w:r>
    </w:p>
    <w:p w14:paraId="7A861719" w14:textId="77777777" w:rsidR="008D1F94" w:rsidRDefault="008D1F94" w:rsidP="00AB4B7D">
      <w:r>
        <w:t xml:space="preserve">El textContent es un método de JS que permite interactuar con el texto de una etiqueta. </w:t>
      </w:r>
    </w:p>
    <w:p w14:paraId="32E0A249" w14:textId="59283A7A" w:rsidR="00AB4B7D" w:rsidRPr="00F76DDC" w:rsidRDefault="008D1F94" w:rsidP="00AB4B7D">
      <w:pPr>
        <w:rPr>
          <w:lang w:val="en-US"/>
        </w:rPr>
      </w:pPr>
      <w:r>
        <w:t>En mi caso, lo he usado para añadir el texto interior</w:t>
      </w:r>
      <w:r w:rsidR="00F76DDC">
        <w:t xml:space="preserve"> del mensaje. </w:t>
      </w:r>
      <w:r w:rsidR="00F76DDC" w:rsidRPr="00F76DDC">
        <w:rPr>
          <w:lang w:val="en-US"/>
        </w:rPr>
        <w:t xml:space="preserve">Primero lo </w:t>
      </w:r>
      <w:proofErr w:type="spellStart"/>
      <w:r w:rsidR="00F76DDC" w:rsidRPr="00F76DDC">
        <w:rPr>
          <w:lang w:val="en-US"/>
        </w:rPr>
        <w:t>identifico</w:t>
      </w:r>
      <w:proofErr w:type="spellEnd"/>
      <w:r w:rsidR="00F76DDC" w:rsidRPr="00F76DDC">
        <w:rPr>
          <w:lang w:val="en-US"/>
        </w:rPr>
        <w:t xml:space="preserve"> con </w:t>
      </w:r>
      <w:proofErr w:type="gramStart"/>
      <w:r w:rsidR="00F76DDC" w:rsidRPr="00F76DDC">
        <w:rPr>
          <w:lang w:val="en-US"/>
        </w:rPr>
        <w:t>un ID</w:t>
      </w:r>
      <w:proofErr w:type="gramEnd"/>
      <w:r w:rsidR="00F76DDC" w:rsidRPr="00F76DDC">
        <w:rPr>
          <w:lang w:val="en-US"/>
        </w:rPr>
        <w:t>:</w:t>
      </w:r>
    </w:p>
    <w:p w14:paraId="443CFA09" w14:textId="688E02F1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div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msg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alert d-none position-fixed </w:t>
      </w:r>
      <w:proofErr w:type="gramStart"/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top-0</w:t>
      </w:r>
      <w:proofErr w:type="gramEnd"/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end-0 mt-3 me-3 text-</w:t>
      </w:r>
      <w:r w:rsid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  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start shadow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role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72510BA0" w14:textId="54934B6F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     </w:t>
      </w:r>
      <w:r w:rsid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alert-icon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me-2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&gt;&lt;/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2A37E998" w14:textId="529FDA41" w:rsidR="008D1F94" w:rsidRPr="008D1F94" w:rsidRDefault="00F76DDC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     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="008D1F94"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alert-msg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="008D1F94"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m-0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&gt;&lt;/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3E09386C" w14:textId="7F281456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&lt;/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div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&gt;</w:t>
      </w:r>
    </w:p>
    <w:p w14:paraId="796D1D58" w14:textId="0F3B649F" w:rsidR="008D1F94" w:rsidRDefault="00F76DDC" w:rsidP="008D1F94">
      <w:pPr>
        <w:spacing w:before="240"/>
      </w:pPr>
      <w:r>
        <w:t>Y luego le añado contenido</w:t>
      </w:r>
    </w:p>
    <w:p w14:paraId="53F4CB3E" w14:textId="0B558FF1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alertMsg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alert-msg</w:t>
      </w:r>
      <w:proofErr w:type="spellEnd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);</w:t>
      </w:r>
    </w:p>
    <w:p w14:paraId="4C3F7753" w14:textId="6C7FD555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alertMsg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.textContent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`</w:t>
      </w:r>
      <w:r w:rsidRPr="00F76DDC">
        <w:rPr>
          <w:rFonts w:ascii="Segoe UI Emoji" w:eastAsia="Times New Roman" w:hAnsi="Segoe UI Emoji" w:cs="Segoe UI Emoji"/>
          <w:color w:val="F1FA8C"/>
          <w:sz w:val="21"/>
          <w:szCs w:val="21"/>
          <w:lang w:eastAsia="es-ES"/>
        </w:rPr>
        <w:t>🎵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 "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${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}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" de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${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}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 añadida </w:t>
      </w:r>
      <w:proofErr w:type="gram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correctamente!`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5C711C4B" w14:textId="77777777" w:rsidR="00F76DDC" w:rsidRDefault="00F76DDC" w:rsidP="00AB4B7D">
      <w:pPr>
        <w:pStyle w:val="Ttulo5"/>
      </w:pPr>
    </w:p>
    <w:p w14:paraId="6EBEA674" w14:textId="5E50CA63" w:rsidR="00AB4B7D" w:rsidRDefault="00AB4B7D" w:rsidP="00AB4B7D">
      <w:pPr>
        <w:pStyle w:val="Ttulo5"/>
      </w:pPr>
      <w:r>
        <w:t xml:space="preserve">¿Qué problema evita la función </w:t>
      </w:r>
      <w:proofErr w:type="spellStart"/>
      <w:proofErr w:type="gramStart"/>
      <w:r>
        <w:t>event.preventDefault</w:t>
      </w:r>
      <w:proofErr w:type="spellEnd"/>
      <w:proofErr w:type="gramEnd"/>
      <w:r>
        <w:t>() en los formularios?</w:t>
      </w:r>
    </w:p>
    <w:p w14:paraId="2F74A4E3" w14:textId="4144CD11" w:rsidR="00F76DDC" w:rsidRDefault="00F76DDC" w:rsidP="00F76DDC">
      <w:r>
        <w:t>Esta función es muy importante, ya que impide que se reinicie la página web al pulsar el botón de “submit”. Esto es vital para poder tratar la información a la hora de comprobar el contenido.</w:t>
      </w:r>
    </w:p>
    <w:p w14:paraId="05331A33" w14:textId="1CD16117" w:rsidR="00AB4B7D" w:rsidRDefault="00AB4B7D" w:rsidP="00AB4B7D">
      <w:pPr>
        <w:pStyle w:val="Ttulo5"/>
      </w:pPr>
      <w:r>
        <w:t>¿Qué comprobación hiciste para evitar que el usuario dejara el campo vacío?</w:t>
      </w:r>
    </w:p>
    <w:p w14:paraId="1EDE3D10" w14:textId="1050026E" w:rsidR="00F76DDC" w:rsidRPr="00F76DDC" w:rsidRDefault="00F76DDC" w:rsidP="00F76DDC">
      <w:r>
        <w:t xml:space="preserve">Compruebo si </w:t>
      </w:r>
      <w:r w:rsidR="005F470C">
        <w:t>el valor de las variables existe</w:t>
      </w:r>
      <w:r>
        <w:t xml:space="preserve">. </w:t>
      </w:r>
      <w:r w:rsidR="005F470C">
        <w:t>Si no existe, se le añade el contenido correspondiente al error. Si error tiene contenido, se añade la alerta.</w:t>
      </w:r>
    </w:p>
    <w:p w14:paraId="6193B245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titulo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7A2AE877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5B25108B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genero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genero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37F89351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563856B4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let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</w:p>
    <w:p w14:paraId="55149C0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12B39C3B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título es requerido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0F7D406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artista es requerido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531D69E4" w14:textId="77777777" w:rsid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genero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Debes seleccionar un género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</w:p>
    <w:p w14:paraId="2A7436EE" w14:textId="77777777" w:rsid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476C1FE7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if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(error) {</w:t>
      </w:r>
    </w:p>
    <w:p w14:paraId="1A10B9C9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alertIcon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.className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fas</w:t>
      </w:r>
      <w:proofErr w:type="spellEnd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fa-exclamation-circle text-danger</w:t>
      </w:r>
      <w:proofErr w:type="gramStart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0EB417D5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alertMsg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.textContent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error;</w:t>
      </w:r>
      <w:proofErr w:type="gramEnd"/>
    </w:p>
    <w:p w14:paraId="2E03089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.className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alert alert-danger position-fixed </w:t>
      </w:r>
      <w:proofErr w:type="gram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top-0</w:t>
      </w:r>
      <w:proofErr w:type="gramEnd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end-0 mt-3 me-3 text-start shadow</w:t>
      </w:r>
      <w:proofErr w:type="gramStart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456E5EC1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.classList.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remove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d-none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3635E549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setTimeout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()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=&gt;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.classList.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add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d-none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),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3000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4CA9ECD2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return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false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2DEF232F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2DBDE3EC" w14:textId="77777777" w:rsidR="00AB4B7D" w:rsidRDefault="00AB4B7D" w:rsidP="00AB4B7D">
      <w:pPr>
        <w:pStyle w:val="Ttulo5"/>
      </w:pPr>
      <w:r>
        <w:lastRenderedPageBreak/>
        <w:t>Muestra una captura del formulario básico y del mensaje personalizado funcionando.</w:t>
      </w:r>
    </w:p>
    <w:p w14:paraId="68DD9FF6" w14:textId="564301A5" w:rsidR="00AB4B7D" w:rsidRDefault="005F470C" w:rsidP="00AB4B7D">
      <w:r>
        <w:t>Este es el formulario. Como se observa, si lo mando vacío, sale el mensaje de error correspondiente.</w:t>
      </w:r>
    </w:p>
    <w:p w14:paraId="7FA53BAD" w14:textId="2FA40224" w:rsidR="005F470C" w:rsidRDefault="005F470C" w:rsidP="00AB4B7D">
      <w:r w:rsidRPr="005F470C">
        <w:drawing>
          <wp:inline distT="0" distB="0" distL="0" distR="0" wp14:anchorId="41F2E4C3" wp14:editId="365BC78A">
            <wp:extent cx="6188710" cy="2984500"/>
            <wp:effectExtent l="0" t="0" r="2540" b="6350"/>
            <wp:docPr id="10838070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7083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7F8" w14:textId="5BA286FF" w:rsidR="005F470C" w:rsidRDefault="005F470C" w:rsidP="00AB4B7D">
      <w:r>
        <w:t>En cambio, si lo envío con contenido, se puede ver que se registra.</w:t>
      </w:r>
    </w:p>
    <w:p w14:paraId="0DD110EE" w14:textId="00334BFA" w:rsidR="005F470C" w:rsidRDefault="005F470C" w:rsidP="00AB4B7D">
      <w:r w:rsidRPr="005F470C">
        <w:drawing>
          <wp:inline distT="0" distB="0" distL="0" distR="0" wp14:anchorId="4AF66C98" wp14:editId="181F9E50">
            <wp:extent cx="6188710" cy="2988945"/>
            <wp:effectExtent l="0" t="0" r="2540" b="1905"/>
            <wp:docPr id="15848356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5622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4E9" w14:textId="77777777" w:rsidR="00344D0D" w:rsidRDefault="00344D0D">
      <w:pPr>
        <w:jc w:val="left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74CF7C9C" w14:textId="70A6669C" w:rsidR="00AB4B7D" w:rsidRDefault="00AB4B7D" w:rsidP="00AB4B7D">
      <w:pPr>
        <w:pStyle w:val="Ttulo5"/>
      </w:pPr>
      <w:r>
        <w:lastRenderedPageBreak/>
        <w:t>¿Qué diferencias encuentras entre escribir un nombre en papel y hacerlo en un formulario digital?</w:t>
      </w:r>
    </w:p>
    <w:p w14:paraId="1E218B8B" w14:textId="38FF5C86" w:rsidR="00344D0D" w:rsidRDefault="00344D0D" w:rsidP="00AB4B7D">
      <w:pPr>
        <w:pStyle w:val="Ttulo5"/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color w:val="auto"/>
        </w:rPr>
        <w:t>Encuentro las siguientes diferencias:</w:t>
      </w:r>
    </w:p>
    <w:p w14:paraId="1AB6E233" w14:textId="65C25F81" w:rsidR="00344D0D" w:rsidRDefault="00344D0D" w:rsidP="00344D0D">
      <w:pPr>
        <w:pStyle w:val="Ttulo5"/>
        <w:numPr>
          <w:ilvl w:val="0"/>
          <w:numId w:val="12"/>
        </w:numPr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color w:val="auto"/>
        </w:rPr>
        <w:t xml:space="preserve">Fiabilidad: </w:t>
      </w:r>
      <w:r w:rsidR="0032264D" w:rsidRPr="0032264D">
        <w:rPr>
          <w:rFonts w:ascii="Arial" w:eastAsiaTheme="minorHAnsi" w:hAnsi="Arial" w:cstheme="minorBidi"/>
          <w:color w:val="auto"/>
        </w:rPr>
        <w:t>En un formulario digital puedes controlar que el nombre esté completo, sin caracteres inválidos y sin errores de ortografía mediante validaciones automáticas. En papel, esto depende 100% del usuario</w:t>
      </w:r>
    </w:p>
    <w:p w14:paraId="055D61B1" w14:textId="73D5699D" w:rsidR="00344D0D" w:rsidRDefault="00344D0D" w:rsidP="00344D0D">
      <w:pPr>
        <w:pStyle w:val="Prrafodelista"/>
        <w:numPr>
          <w:ilvl w:val="0"/>
          <w:numId w:val="12"/>
        </w:numPr>
      </w:pPr>
      <w:r>
        <w:t xml:space="preserve">Velocidad: Se puede llegar a escribir más rápido digitalmente si se usan </w:t>
      </w:r>
      <w:r w:rsidR="003225D8">
        <w:t>funciones de autocompletado, sugerencias, etc. Además, la modificación del texto ya escrito es algo que no se encuentra en el formato analógico.</w:t>
      </w:r>
    </w:p>
    <w:p w14:paraId="69255058" w14:textId="426FF92F" w:rsidR="00344D0D" w:rsidRPr="00344D0D" w:rsidRDefault="00344D0D" w:rsidP="00344D0D">
      <w:pPr>
        <w:pStyle w:val="Prrafodelista"/>
        <w:numPr>
          <w:ilvl w:val="0"/>
          <w:numId w:val="12"/>
        </w:numPr>
      </w:pPr>
      <w:r>
        <w:t>Legibilidad</w:t>
      </w:r>
      <w:r w:rsidR="003225D8">
        <w:t xml:space="preserve">: </w:t>
      </w:r>
      <w:r w:rsidR="00E932CA">
        <w:t>Un</w:t>
      </w:r>
      <w:r w:rsidR="002C1059">
        <w:t>o</w:t>
      </w:r>
      <w:r w:rsidR="00E932CA">
        <w:t xml:space="preserve"> digital asegura que todo se encuentre escrito con el mismo formato de letra. Mientras que</w:t>
      </w:r>
      <w:r w:rsidR="002C1059">
        <w:t>,</w:t>
      </w:r>
      <w:r w:rsidR="00E932CA">
        <w:t xml:space="preserve"> en el papel, </w:t>
      </w:r>
      <w:r w:rsidR="002C1059">
        <w:t>no se garantiza que tenga una</w:t>
      </w:r>
      <w:r w:rsidR="003D086B">
        <w:t xml:space="preserve"> consistencia.</w:t>
      </w:r>
    </w:p>
    <w:p w14:paraId="45E8ECD5" w14:textId="531DE11A" w:rsidR="00AB4B7D" w:rsidRDefault="00AB4B7D" w:rsidP="00AB4B7D">
      <w:pPr>
        <w:pStyle w:val="Ttulo5"/>
      </w:pPr>
      <w:r>
        <w:t>¿Qué pasos del proceso tradicional (en papel) se han digitalizado en esta fase?</w:t>
      </w:r>
    </w:p>
    <w:p w14:paraId="13D27036" w14:textId="77777777" w:rsidR="00AB4B7D" w:rsidRDefault="00AB4B7D" w:rsidP="00AB4B7D">
      <w:r>
        <w:t>Haz una lista breve y razona cada paso con un ejemplo del código.</w:t>
      </w:r>
    </w:p>
    <w:p w14:paraId="0B279060" w14:textId="77777777" w:rsidR="00AB4B7D" w:rsidRDefault="00AB4B7D" w:rsidP="00AB4B7D">
      <w:pPr>
        <w:pStyle w:val="Ttulo5"/>
      </w:pPr>
      <w:r>
        <w:t>¿Cómo afecta la digitalización a la accesibilidad de la información?</w:t>
      </w:r>
    </w:p>
    <w:p w14:paraId="07DA74AA" w14:textId="77777777" w:rsidR="00AB4B7D" w:rsidRDefault="00AB4B7D" w:rsidP="00AB4B7D">
      <w:r>
        <w:t>¿Crees que este formulario facilitaría el trabajo en una granja Pokémon real?</w:t>
      </w:r>
    </w:p>
    <w:p w14:paraId="238E5CA8" w14:textId="3F23DBAA" w:rsidR="00AB4B7D" w:rsidRDefault="00AB4B7D" w:rsidP="00AB4B7D">
      <w:pPr>
        <w:pStyle w:val="Ttulo5"/>
      </w:pPr>
      <w:r>
        <w:t>¿Qué función visual o técnica implementaste para mejorar la experiencia del usuario?</w:t>
      </w:r>
    </w:p>
    <w:p w14:paraId="27856217" w14:textId="77777777" w:rsidR="00AB4B7D" w:rsidRDefault="00AB4B7D" w:rsidP="00AB4B7D">
      <w:r>
        <w:t>Ejemplos: cambio de color, mensaje emergente, aviso de error, etc.</w:t>
      </w:r>
    </w:p>
    <w:p w14:paraId="752EB974" w14:textId="5DAEEBBD" w:rsidR="00AB4B7D" w:rsidRDefault="00AB4B7D" w:rsidP="00AB4B7D">
      <w:pPr>
        <w:pStyle w:val="Ttulo5"/>
      </w:pPr>
      <w:r>
        <w:t>Si otra persona quisiera reutilizar tu formulario, ¿qué partes del código necesitaría modificar?</w:t>
      </w:r>
    </w:p>
    <w:p w14:paraId="627C7F02" w14:textId="7C7FF321" w:rsidR="00421BB0" w:rsidRDefault="00AB4B7D" w:rsidP="00AB4B7D">
      <w:r>
        <w:t>Especifica los fragmentos que se podrían adaptar fácilmente a otro contexto.</w:t>
      </w:r>
    </w:p>
    <w:p w14:paraId="539F4135" w14:textId="77777777" w:rsidR="00421BB0" w:rsidRDefault="00421BB0">
      <w:pPr>
        <w:jc w:val="left"/>
      </w:pPr>
      <w:r>
        <w:br w:type="page"/>
      </w:r>
    </w:p>
    <w:p w14:paraId="574B3D6A" w14:textId="0210C0E6" w:rsidR="00AB4B7D" w:rsidRPr="00AB4B7D" w:rsidRDefault="00421BB0" w:rsidP="00421BB0">
      <w:pPr>
        <w:pStyle w:val="Partes"/>
      </w:pPr>
      <w:r>
        <w:lastRenderedPageBreak/>
        <w:t xml:space="preserve">Fase 3 - </w:t>
      </w:r>
      <w:r w:rsidRPr="00421BB0">
        <w:t xml:space="preserve">Buscando </w:t>
      </w:r>
      <w:r>
        <w:t>canciones</w:t>
      </w:r>
      <w:r w:rsidRPr="00421BB0">
        <w:t xml:space="preserve"> reales con una API</w:t>
      </w:r>
    </w:p>
    <w:sectPr w:rsidR="00AB4B7D" w:rsidRPr="00AB4B7D" w:rsidSect="00AC3B7F">
      <w:headerReference w:type="default" r:id="rId15"/>
      <w:footerReference w:type="default" r:id="rId16"/>
      <w:headerReference w:type="first" r:id="rId17"/>
      <w:footerReference w:type="first" r:id="rId18"/>
      <w:pgSz w:w="11906" w:h="16838" w:code="9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48D46" w14:textId="77777777" w:rsidR="008A160E" w:rsidRDefault="008A160E" w:rsidP="006440E4">
      <w:pPr>
        <w:spacing w:after="0" w:line="240" w:lineRule="auto"/>
      </w:pPr>
      <w:r>
        <w:separator/>
      </w:r>
    </w:p>
  </w:endnote>
  <w:endnote w:type="continuationSeparator" w:id="0">
    <w:p w14:paraId="44D624B6" w14:textId="77777777" w:rsidR="008A160E" w:rsidRDefault="008A160E" w:rsidP="00644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19251" w14:textId="77777777" w:rsidR="00AC3B7F" w:rsidRDefault="00AC3B7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F770DA2" w14:textId="77777777" w:rsidR="00AC3B7F" w:rsidRDefault="00AC3B7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E7A34" w14:textId="77777777" w:rsidR="00CC34DB" w:rsidRDefault="00CC34D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8531958" w14:textId="77777777" w:rsidR="006F118A" w:rsidRDefault="006F11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8F6E98" w14:textId="77777777" w:rsidR="008A160E" w:rsidRDefault="008A160E" w:rsidP="006440E4">
      <w:pPr>
        <w:spacing w:after="0" w:line="240" w:lineRule="auto"/>
      </w:pPr>
      <w:r>
        <w:separator/>
      </w:r>
    </w:p>
  </w:footnote>
  <w:footnote w:type="continuationSeparator" w:id="0">
    <w:p w14:paraId="09F8FDC5" w14:textId="77777777" w:rsidR="008A160E" w:rsidRDefault="008A160E" w:rsidP="00644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59DFA" w14:textId="77777777" w:rsidR="0029475D" w:rsidRDefault="00AC3B7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AE4CD2" wp14:editId="53C5F70B">
              <wp:simplePos x="0" y="0"/>
              <wp:positionH relativeFrom="margin">
                <wp:align>right</wp:align>
              </wp:positionH>
              <wp:positionV relativeFrom="paragraph">
                <wp:posOffset>766335</wp:posOffset>
              </wp:positionV>
              <wp:extent cx="6186115" cy="54941"/>
              <wp:effectExtent l="0" t="0" r="5715" b="2540"/>
              <wp:wrapNone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453688" id="Rectángulo 40" o:spid="_x0000_s1026" style="position:absolute;margin-left:435.9pt;margin-top:60.35pt;width:487.1pt;height:4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" fillcolor="#1f3763 [1604]" stroked="f" strokeweight="1pt">
              <w10:wrap anchorx="margin"/>
            </v:rect>
          </w:pict>
        </mc:Fallback>
      </mc:AlternateContent>
    </w:r>
    <w:r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63360" behindDoc="1" locked="0" layoutInCell="1" allowOverlap="1" wp14:anchorId="6CA34A45" wp14:editId="4F651AC6">
          <wp:simplePos x="0" y="0"/>
          <wp:positionH relativeFrom="column">
            <wp:posOffset>0</wp:posOffset>
          </wp:positionH>
          <wp:positionV relativeFrom="page">
            <wp:posOffset>608965</wp:posOffset>
          </wp:positionV>
          <wp:extent cx="571500" cy="494665"/>
          <wp:effectExtent l="0" t="0" r="0" b="635"/>
          <wp:wrapTopAndBottom/>
          <wp:docPr id="2132230856" name="Imagen 2132230856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2230856" name="Imagen 2132230856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4946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3BA5D43" w14:textId="77777777" w:rsidR="006440E4" w:rsidRDefault="006440E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781" w:type="dxa"/>
      <w:tblInd w:w="-5" w:type="dxa"/>
      <w:shd w:val="clear" w:color="auto" w:fill="D9E2F3" w:themeFill="accent1" w:themeFillTint="33"/>
      <w:tblLayout w:type="fixed"/>
      <w:tblLook w:val="04A0" w:firstRow="1" w:lastRow="0" w:firstColumn="1" w:lastColumn="0" w:noHBand="0" w:noVBand="1"/>
    </w:tblPr>
    <w:tblGrid>
      <w:gridCol w:w="1748"/>
      <w:gridCol w:w="2268"/>
      <w:gridCol w:w="1276"/>
      <w:gridCol w:w="920"/>
      <w:gridCol w:w="1348"/>
      <w:gridCol w:w="2221"/>
    </w:tblGrid>
    <w:tr w:rsidR="00742BEB" w:rsidRPr="005E0F71" w14:paraId="395C2635" w14:textId="77777777" w:rsidTr="00AC3B7F">
      <w:trPr>
        <w:trHeight w:val="423"/>
      </w:trPr>
      <w:tc>
        <w:tcPr>
          <w:tcW w:w="1748" w:type="dxa"/>
          <w:vMerge w:val="restart"/>
          <w:shd w:val="clear" w:color="auto" w:fill="D9E2F3" w:themeFill="accent1" w:themeFillTint="33"/>
          <w:vAlign w:val="center"/>
        </w:tcPr>
        <w:p w14:paraId="17C39E0C" w14:textId="77777777" w:rsidR="00742BEB" w:rsidRPr="005E0F71" w:rsidRDefault="00742BEB" w:rsidP="00742BEB">
          <w:pPr>
            <w:pStyle w:val="Encabezado"/>
            <w:tabs>
              <w:tab w:val="center" w:pos="4290"/>
            </w:tabs>
            <w:ind w:left="-110" w:right="-100"/>
            <w:jc w:val="center"/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noProof/>
            </w:rPr>
            <w:drawing>
              <wp:inline distT="0" distB="0" distL="0" distR="0" wp14:anchorId="74C0F25F" wp14:editId="291F1B8D">
                <wp:extent cx="541362" cy="468401"/>
                <wp:effectExtent l="0" t="0" r="0" b="8255"/>
                <wp:docPr id="867139224" name="Imagen 867139224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magen 81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676" cy="479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sdt>
          <w:sdtPr>
            <w:rPr>
              <w:rFonts w:cs="Arial"/>
              <w:b/>
              <w:bCs/>
              <w:sz w:val="24"/>
              <w:szCs w:val="24"/>
            </w:rPr>
            <w:alias w:val="Modulo"/>
            <w:tag w:val="Modulo"/>
            <w:id w:val="1335259298"/>
            <w:comboBox>
              <w:listItem w:value="Elija un elemento."/>
              <w:listItem w:displayText="0179 - Anglès Professional" w:value="0179 - Anglès Professional"/>
              <w:listItem w:displayText="0373 - Llenguatges de Marques" w:value="0373 - Llenguatges de Marques"/>
              <w:listItem w:displayText="0483 - Sistemes Informatics" w:value="0483 - Sistemes Informatics"/>
              <w:listItem w:displayText="0484 - Bases de dades" w:value="0484 - Bases de dades"/>
              <w:listItem w:displayText="0485 - Programació" w:value="0485 - Programació"/>
              <w:listItem w:displayText="0487 - Entorns de Desenvolupament" w:value="0487 - Entorns de Desenvolupament"/>
              <w:listItem w:displayText="1665 - Digitalització" w:value="1665 - Digitalització"/>
              <w:listItem w:displayText="1708 - Sostenibilitat" w:value="1708 - Sostenibilitat"/>
            </w:comboBox>
          </w:sdtPr>
          <w:sdtContent>
            <w:p w14:paraId="46930109" w14:textId="3CC408D8" w:rsidR="00742BEB" w:rsidRPr="005E0F71" w:rsidRDefault="00AA65A5" w:rsidP="00742BEB">
              <w:pPr>
                <w:pStyle w:val="Encabezado"/>
                <w:ind w:left="237"/>
                <w:jc w:val="center"/>
                <w:rPr>
                  <w:rFonts w:cs="Arial"/>
                  <w:b/>
                  <w:bCs/>
                  <w:sz w:val="24"/>
                  <w:szCs w:val="24"/>
                </w:rPr>
              </w:pPr>
              <w:r>
                <w:rPr>
                  <w:rFonts w:cs="Arial"/>
                  <w:b/>
                  <w:bCs/>
                  <w:sz w:val="24"/>
                  <w:szCs w:val="24"/>
                </w:rPr>
                <w:t xml:space="preserve">0483 - Sistemes </w:t>
              </w:r>
              <w:proofErr w:type="spellStart"/>
              <w:r>
                <w:rPr>
                  <w:rFonts w:cs="Arial"/>
                  <w:b/>
                  <w:bCs/>
                  <w:sz w:val="24"/>
                  <w:szCs w:val="24"/>
                </w:rPr>
                <w:t>Informatics</w:t>
              </w:r>
              <w:proofErr w:type="spellEnd"/>
            </w:p>
          </w:sdtContent>
        </w:sdt>
      </w:tc>
      <w:tc>
        <w:tcPr>
          <w:tcW w:w="2221" w:type="dxa"/>
          <w:vMerge w:val="restart"/>
          <w:shd w:val="clear" w:color="auto" w:fill="D9E2F3" w:themeFill="accent1" w:themeFillTint="33"/>
          <w:vAlign w:val="center"/>
        </w:tcPr>
        <w:p w14:paraId="109B8579" w14:textId="77777777" w:rsidR="00742BEB" w:rsidRPr="005E0F71" w:rsidRDefault="00AC3B7F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4"/>
              <w:szCs w:val="24"/>
            </w:rPr>
          </w:pPr>
          <w:r>
            <w:rPr>
              <w:rFonts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2970BF93" wp14:editId="65722B97">
                <wp:extent cx="759125" cy="750770"/>
                <wp:effectExtent l="0" t="0" r="3175" b="0"/>
                <wp:docPr id="71224088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990" cy="768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42BEB" w:rsidRPr="005E0F71" w14:paraId="6183D249" w14:textId="77777777" w:rsidTr="00AC3B7F">
      <w:trPr>
        <w:trHeight w:val="401"/>
      </w:trPr>
      <w:tc>
        <w:tcPr>
          <w:tcW w:w="1748" w:type="dxa"/>
          <w:vMerge/>
          <w:shd w:val="clear" w:color="auto" w:fill="D9E2F3" w:themeFill="accent1" w:themeFillTint="33"/>
          <w:vAlign w:val="center"/>
        </w:tcPr>
        <w:p w14:paraId="1F32A263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ind w:left="-110" w:right="-100"/>
            <w:rPr>
              <w:rFonts w:cs="Arial"/>
              <w:b/>
              <w:bCs/>
              <w:noProof/>
              <w:sz w:val="24"/>
              <w:szCs w:val="24"/>
              <w:lang w:bidi="ks-Deva"/>
            </w:rPr>
          </w:pPr>
        </w:p>
      </w:tc>
      <w:tc>
        <w:tcPr>
          <w:tcW w:w="5812" w:type="dxa"/>
          <w:gridSpan w:val="4"/>
          <w:tcBorders>
            <w:bottom w:val="single" w:sz="4" w:space="0" w:color="auto"/>
          </w:tcBorders>
          <w:shd w:val="clear" w:color="auto" w:fill="D9E2F3" w:themeFill="accent1" w:themeFillTint="33"/>
          <w:vAlign w:val="center"/>
        </w:tcPr>
        <w:sdt>
          <w:sdtPr>
            <w:rPr>
              <w:rFonts w:eastAsia="Times New Roman" w:cs="Arial"/>
              <w:b/>
              <w:bCs/>
              <w:color w:val="0A0A0A"/>
              <w:sz w:val="24"/>
              <w:szCs w:val="24"/>
            </w:rPr>
            <w:alias w:val="RA"/>
            <w:tag w:val="RA"/>
            <w:id w:val="-1204012962"/>
            <w:showingPlcHdr/>
            <w:comboBox>
              <w:listItem w:value="Elija un elemento."/>
              <w:listItem w:displayText="RA1 -" w:value="RA1 -"/>
              <w:listItem w:displayText="RA2 -" w:value="RA2 -"/>
              <w:listItem w:displayText="RA3 -" w:value="RA3 -"/>
              <w:listItem w:displayText="RA4 - " w:value="RA4 - "/>
              <w:listItem w:displayText="RA5 - " w:value="RA5 - "/>
              <w:listItem w:displayText="RA6 -" w:value="RA6 -"/>
              <w:listItem w:displayText="RA7 -" w:value="RA7 -"/>
            </w:comboBox>
          </w:sdtPr>
          <w:sdtContent>
            <w:p w14:paraId="748C6F5A" w14:textId="77777777" w:rsidR="00742BEB" w:rsidRPr="005E0F71" w:rsidRDefault="00060EC6" w:rsidP="00060EC6">
              <w:pPr>
                <w:pStyle w:val="Encabezado"/>
                <w:tabs>
                  <w:tab w:val="right" w:pos="9680"/>
                </w:tabs>
                <w:rPr>
                  <w:rFonts w:cs="Arial"/>
                  <w:b/>
                  <w:bCs/>
                  <w:sz w:val="24"/>
                  <w:szCs w:val="24"/>
                </w:rPr>
              </w:pPr>
              <w:r w:rsidRPr="005E0F71">
                <w:rPr>
                  <w:rFonts w:eastAsia="Times New Roman" w:cs="Arial"/>
                  <w:b/>
                  <w:bCs/>
                  <w:color w:val="0A0A0A"/>
                  <w:sz w:val="24"/>
                  <w:szCs w:val="24"/>
                </w:rPr>
                <w:t xml:space="preserve">     </w:t>
              </w:r>
            </w:p>
          </w:sdtContent>
        </w:sdt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4A98C329" w14:textId="77777777" w:rsidR="00742BEB" w:rsidRPr="005E0F71" w:rsidRDefault="00742BEB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0"/>
              <w:szCs w:val="20"/>
            </w:rPr>
          </w:pPr>
        </w:p>
      </w:tc>
    </w:tr>
    <w:tr w:rsidR="00742BEB" w:rsidRPr="005E0F71" w14:paraId="4C8DBE35" w14:textId="77777777" w:rsidTr="00AC3B7F">
      <w:trPr>
        <w:trHeight w:val="420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192724EC" w14:textId="77777777" w:rsidR="00742BEB" w:rsidRPr="005E0F71" w:rsidRDefault="00000000" w:rsidP="00742BEB">
          <w:pPr>
            <w:pStyle w:val="Encabezado"/>
            <w:tabs>
              <w:tab w:val="right" w:pos="9680"/>
            </w:tabs>
            <w:ind w:left="645" w:hanging="645"/>
            <w:jc w:val="right"/>
            <w:rPr>
              <w:rFonts w:cs="Arial"/>
              <w:b/>
              <w:bCs/>
              <w:sz w:val="20"/>
              <w:szCs w:val="20"/>
            </w:rPr>
          </w:pPr>
          <w:sdt>
            <w:sdtPr>
              <w:rPr>
                <w:rFonts w:cs="Arial"/>
                <w:b/>
                <w:bCs/>
                <w:sz w:val="20"/>
                <w:szCs w:val="20"/>
              </w:rPr>
              <w:alias w:val="Práctica /Actiivdiad"/>
              <w:tag w:val="Práctica /Actiivdiad"/>
              <w:id w:val="1154875316"/>
              <w:comboBox>
                <w:listItem w:value="Elija un elemento."/>
                <w:listItem w:displayText="Práct :" w:value="Práct :"/>
                <w:listItem w:displayText="Act:" w:value="Act:"/>
              </w:comboBox>
            </w:sdtPr>
            <w:sdtContent>
              <w:proofErr w:type="spellStart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Act</w:t>
              </w:r>
              <w:proofErr w:type="spellEnd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:</w:t>
              </w:r>
            </w:sdtContent>
          </w:sdt>
          <w:r w:rsidR="00742BEB" w:rsidRPr="005E0F71">
            <w:rPr>
              <w:rFonts w:cs="Arial"/>
              <w:b/>
              <w:bCs/>
              <w:sz w:val="20"/>
              <w:szCs w:val="20"/>
            </w:rPr>
            <w:t xml:space="preserve"> </w:t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p w14:paraId="0DC02284" w14:textId="77777777" w:rsidR="00742BEB" w:rsidRPr="00B663E4" w:rsidRDefault="00742BEB" w:rsidP="00742BEB">
          <w:pPr>
            <w:pStyle w:val="Encabezado"/>
            <w:tabs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1EF8DEF2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b/>
              <w:bCs/>
              <w:sz w:val="24"/>
              <w:szCs w:val="24"/>
            </w:rPr>
          </w:pPr>
        </w:p>
      </w:tc>
    </w:tr>
    <w:tr w:rsidR="00131BEF" w:rsidRPr="00B663E4" w14:paraId="7E92A64B" w14:textId="77777777" w:rsidTr="00AC3B7F">
      <w:trPr>
        <w:trHeight w:val="553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74C6DE5A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Apellidos:</w:t>
          </w:r>
        </w:p>
      </w:tc>
      <w:tc>
        <w:tcPr>
          <w:tcW w:w="2268" w:type="dxa"/>
          <w:shd w:val="clear" w:color="auto" w:fill="D9E2F3" w:themeFill="accent1" w:themeFillTint="33"/>
          <w:vAlign w:val="center"/>
        </w:tcPr>
        <w:p w14:paraId="0C4D2081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Vizcaíno Boixadós</w:t>
          </w:r>
        </w:p>
      </w:tc>
      <w:tc>
        <w:tcPr>
          <w:tcW w:w="1276" w:type="dxa"/>
          <w:shd w:val="clear" w:color="auto" w:fill="D9E2F3" w:themeFill="accent1" w:themeFillTint="33"/>
          <w:vAlign w:val="center"/>
        </w:tcPr>
        <w:p w14:paraId="05E4A772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Nombre</w:t>
          </w:r>
          <w:r w:rsidRPr="005E0F71">
            <w:rPr>
              <w:rFonts w:cs="Arial"/>
              <w:sz w:val="24"/>
              <w:szCs w:val="24"/>
            </w:rPr>
            <w:t xml:space="preserve">: </w:t>
          </w:r>
        </w:p>
      </w:tc>
      <w:tc>
        <w:tcPr>
          <w:tcW w:w="920" w:type="dxa"/>
          <w:shd w:val="clear" w:color="auto" w:fill="D9E2F3" w:themeFill="accent1" w:themeFillTint="33"/>
          <w:vAlign w:val="center"/>
        </w:tcPr>
        <w:p w14:paraId="2FF864D5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Jan</w:t>
          </w:r>
        </w:p>
      </w:tc>
      <w:tc>
        <w:tcPr>
          <w:tcW w:w="1348" w:type="dxa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6740FD7E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Fecha</w:t>
          </w:r>
          <w:r w:rsidRPr="005E0F71">
            <w:rPr>
              <w:rFonts w:cs="Arial"/>
              <w:sz w:val="24"/>
              <w:szCs w:val="24"/>
            </w:rPr>
            <w:t>:</w:t>
          </w:r>
        </w:p>
      </w:tc>
      <w:sdt>
        <w:sdtPr>
          <w:rPr>
            <w:rFonts w:cs="Arial"/>
            <w:sz w:val="24"/>
            <w:szCs w:val="24"/>
          </w:rPr>
          <w:id w:val="-178817024"/>
          <w:date w:fullDate="2025-04-24T00:00:00Z">
            <w:dateFormat w:val="dd/MM/yyyy"/>
            <w:lid w:val="es-ES"/>
            <w:storeMappedDataAs w:val="dateTime"/>
            <w:calendar w:val="gregorian"/>
          </w:date>
        </w:sdtPr>
        <w:sdtContent>
          <w:tc>
            <w:tcPr>
              <w:tcW w:w="2221" w:type="dxa"/>
              <w:tcBorders>
                <w:top w:val="single" w:sz="4" w:space="0" w:color="auto"/>
              </w:tcBorders>
              <w:shd w:val="clear" w:color="auto" w:fill="D9E2F3" w:themeFill="accent1" w:themeFillTint="33"/>
              <w:vAlign w:val="center"/>
            </w:tcPr>
            <w:p w14:paraId="4349BADE" w14:textId="0DF1A99B" w:rsidR="00742BEB" w:rsidRPr="005E0F71" w:rsidRDefault="00AA65A5" w:rsidP="00742BEB">
              <w:pPr>
                <w:pStyle w:val="Encabezado"/>
                <w:tabs>
                  <w:tab w:val="right" w:pos="9680"/>
                </w:tabs>
                <w:jc w:val="center"/>
                <w:rPr>
                  <w:rFonts w:cs="Arial"/>
                  <w:sz w:val="24"/>
                  <w:szCs w:val="24"/>
                </w:rPr>
              </w:pPr>
              <w:r>
                <w:rPr>
                  <w:rFonts w:cs="Arial"/>
                  <w:sz w:val="24"/>
                  <w:szCs w:val="24"/>
                </w:rPr>
                <w:t>24/04/2025</w:t>
              </w:r>
            </w:p>
          </w:tc>
        </w:sdtContent>
      </w:sdt>
    </w:tr>
  </w:tbl>
  <w:p w14:paraId="5B028EAB" w14:textId="77777777" w:rsidR="00742BEB" w:rsidRDefault="00AC3B7F" w:rsidP="00742BEB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FF1ABE" wp14:editId="40B1D187">
              <wp:simplePos x="0" y="0"/>
              <wp:positionH relativeFrom="margin">
                <wp:align>right</wp:align>
              </wp:positionH>
              <wp:positionV relativeFrom="paragraph">
                <wp:posOffset>46990</wp:posOffset>
              </wp:positionV>
              <wp:extent cx="6186115" cy="54941"/>
              <wp:effectExtent l="0" t="0" r="5715" b="2540"/>
              <wp:wrapNone/>
              <wp:docPr id="1613771775" name="Rectángulo 16137717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B43412" id="Rectángulo 1613771775" o:spid="_x0000_s1026" style="position:absolute;margin-left:435.9pt;margin-top:3.7pt;width:487.1pt;height:4.3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" fillcolor="#1f3763 [1604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714B2F"/>
    <w:multiLevelType w:val="hybridMultilevel"/>
    <w:tmpl w:val="38E8AE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F7F0E"/>
    <w:multiLevelType w:val="multilevel"/>
    <w:tmpl w:val="3644506C"/>
    <w:lvl w:ilvl="0">
      <w:start w:val="1"/>
      <w:numFmt w:val="decimal"/>
      <w:pStyle w:val="Ttulo1"/>
      <w:suff w:val="space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170" w:hanging="17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9087D91"/>
    <w:multiLevelType w:val="hybridMultilevel"/>
    <w:tmpl w:val="ED86C6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865EC"/>
    <w:multiLevelType w:val="hybridMultilevel"/>
    <w:tmpl w:val="B4FCB5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54E4F"/>
    <w:multiLevelType w:val="multilevel"/>
    <w:tmpl w:val="6E12092A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30B0EDE"/>
    <w:multiLevelType w:val="hybridMultilevel"/>
    <w:tmpl w:val="8EBAF5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294E43"/>
    <w:multiLevelType w:val="hybridMultilevel"/>
    <w:tmpl w:val="44EC7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22ED04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436389"/>
    <w:multiLevelType w:val="multilevel"/>
    <w:tmpl w:val="D98A1F52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7BAA768F"/>
    <w:multiLevelType w:val="hybridMultilevel"/>
    <w:tmpl w:val="24A2C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342322">
    <w:abstractNumId w:val="1"/>
  </w:num>
  <w:num w:numId="2" w16cid:durableId="11322907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43572896">
    <w:abstractNumId w:val="8"/>
  </w:num>
  <w:num w:numId="4" w16cid:durableId="707879160">
    <w:abstractNumId w:val="3"/>
  </w:num>
  <w:num w:numId="5" w16cid:durableId="1972319947">
    <w:abstractNumId w:val="4"/>
  </w:num>
  <w:num w:numId="6" w16cid:durableId="1206136930">
    <w:abstractNumId w:val="7"/>
  </w:num>
  <w:num w:numId="7" w16cid:durableId="4051064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988527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05254811">
    <w:abstractNumId w:val="6"/>
  </w:num>
  <w:num w:numId="10" w16cid:durableId="794641283">
    <w:abstractNumId w:val="2"/>
  </w:num>
  <w:num w:numId="11" w16cid:durableId="355273785">
    <w:abstractNumId w:val="0"/>
  </w:num>
  <w:num w:numId="12" w16cid:durableId="20694485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5A5"/>
    <w:rsid w:val="00011B3F"/>
    <w:rsid w:val="000541DD"/>
    <w:rsid w:val="0005648B"/>
    <w:rsid w:val="00060EC6"/>
    <w:rsid w:val="00063A7E"/>
    <w:rsid w:val="0007531B"/>
    <w:rsid w:val="000867A6"/>
    <w:rsid w:val="000B0E49"/>
    <w:rsid w:val="000C56FA"/>
    <w:rsid w:val="00101267"/>
    <w:rsid w:val="00131BEF"/>
    <w:rsid w:val="00152EF6"/>
    <w:rsid w:val="00153BC0"/>
    <w:rsid w:val="00166DD4"/>
    <w:rsid w:val="00175CA9"/>
    <w:rsid w:val="001872FD"/>
    <w:rsid w:val="00195BD3"/>
    <w:rsid w:val="001A0F91"/>
    <w:rsid w:val="001C4981"/>
    <w:rsid w:val="00226B9C"/>
    <w:rsid w:val="00235066"/>
    <w:rsid w:val="0025379E"/>
    <w:rsid w:val="00254B96"/>
    <w:rsid w:val="0029475D"/>
    <w:rsid w:val="002C1059"/>
    <w:rsid w:val="002C1960"/>
    <w:rsid w:val="002D5CAF"/>
    <w:rsid w:val="002E3A60"/>
    <w:rsid w:val="003078E2"/>
    <w:rsid w:val="003225D8"/>
    <w:rsid w:val="0032264D"/>
    <w:rsid w:val="00333E69"/>
    <w:rsid w:val="00344D0D"/>
    <w:rsid w:val="00361A33"/>
    <w:rsid w:val="00391C24"/>
    <w:rsid w:val="00394502"/>
    <w:rsid w:val="003A1A27"/>
    <w:rsid w:val="003B2AA0"/>
    <w:rsid w:val="003C7DE8"/>
    <w:rsid w:val="003D086B"/>
    <w:rsid w:val="003D1C90"/>
    <w:rsid w:val="003F514F"/>
    <w:rsid w:val="00421BB0"/>
    <w:rsid w:val="00430E71"/>
    <w:rsid w:val="004431CF"/>
    <w:rsid w:val="004A0708"/>
    <w:rsid w:val="00506020"/>
    <w:rsid w:val="005066F8"/>
    <w:rsid w:val="005219F6"/>
    <w:rsid w:val="0053218F"/>
    <w:rsid w:val="0054141E"/>
    <w:rsid w:val="0055598D"/>
    <w:rsid w:val="00557124"/>
    <w:rsid w:val="005753C5"/>
    <w:rsid w:val="00580A58"/>
    <w:rsid w:val="0058128D"/>
    <w:rsid w:val="005E0F71"/>
    <w:rsid w:val="005E4359"/>
    <w:rsid w:val="005F470C"/>
    <w:rsid w:val="006440E4"/>
    <w:rsid w:val="006477C5"/>
    <w:rsid w:val="00656F0D"/>
    <w:rsid w:val="00660077"/>
    <w:rsid w:val="006656E3"/>
    <w:rsid w:val="00677B0D"/>
    <w:rsid w:val="006831A2"/>
    <w:rsid w:val="00695D22"/>
    <w:rsid w:val="006A4FD5"/>
    <w:rsid w:val="006F118A"/>
    <w:rsid w:val="00707833"/>
    <w:rsid w:val="00742BEB"/>
    <w:rsid w:val="0075020F"/>
    <w:rsid w:val="00765F62"/>
    <w:rsid w:val="007857EA"/>
    <w:rsid w:val="007A5D06"/>
    <w:rsid w:val="00814BDA"/>
    <w:rsid w:val="0088356B"/>
    <w:rsid w:val="00884D2E"/>
    <w:rsid w:val="008A160E"/>
    <w:rsid w:val="008C6EA0"/>
    <w:rsid w:val="008D1F94"/>
    <w:rsid w:val="008D496D"/>
    <w:rsid w:val="008D671F"/>
    <w:rsid w:val="00903C9F"/>
    <w:rsid w:val="00913A08"/>
    <w:rsid w:val="009332FE"/>
    <w:rsid w:val="00944CD5"/>
    <w:rsid w:val="00952C1B"/>
    <w:rsid w:val="00983986"/>
    <w:rsid w:val="00992EC6"/>
    <w:rsid w:val="009A357C"/>
    <w:rsid w:val="009E51CC"/>
    <w:rsid w:val="009F1DFF"/>
    <w:rsid w:val="00A321BF"/>
    <w:rsid w:val="00A90996"/>
    <w:rsid w:val="00AA1696"/>
    <w:rsid w:val="00AA5D89"/>
    <w:rsid w:val="00AA65A5"/>
    <w:rsid w:val="00AB32F4"/>
    <w:rsid w:val="00AB4B7D"/>
    <w:rsid w:val="00AC059E"/>
    <w:rsid w:val="00AC3B7F"/>
    <w:rsid w:val="00AE6612"/>
    <w:rsid w:val="00AE73A1"/>
    <w:rsid w:val="00AE7C07"/>
    <w:rsid w:val="00AF0E8F"/>
    <w:rsid w:val="00B146FC"/>
    <w:rsid w:val="00B453A5"/>
    <w:rsid w:val="00B663E4"/>
    <w:rsid w:val="00BA38DC"/>
    <w:rsid w:val="00C42D93"/>
    <w:rsid w:val="00C81023"/>
    <w:rsid w:val="00C82228"/>
    <w:rsid w:val="00CC34DB"/>
    <w:rsid w:val="00CD528C"/>
    <w:rsid w:val="00D1446B"/>
    <w:rsid w:val="00D40E34"/>
    <w:rsid w:val="00D516AD"/>
    <w:rsid w:val="00D61C78"/>
    <w:rsid w:val="00D71D01"/>
    <w:rsid w:val="00DB0255"/>
    <w:rsid w:val="00E2190A"/>
    <w:rsid w:val="00E532F4"/>
    <w:rsid w:val="00E712CC"/>
    <w:rsid w:val="00E932CA"/>
    <w:rsid w:val="00EC5D6F"/>
    <w:rsid w:val="00F075DD"/>
    <w:rsid w:val="00F23C5C"/>
    <w:rsid w:val="00F40161"/>
    <w:rsid w:val="00F64A19"/>
    <w:rsid w:val="00F76DDC"/>
    <w:rsid w:val="00F81785"/>
    <w:rsid w:val="00F85A8A"/>
    <w:rsid w:val="00F95D63"/>
    <w:rsid w:val="00FA7F47"/>
    <w:rsid w:val="00FC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1E2EEA"/>
  <w15:chartTrackingRefBased/>
  <w15:docId w15:val="{ACE2B44F-EF49-474D-AAA6-3D166184E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3E4"/>
    <w:pPr>
      <w:jc w:val="both"/>
    </w:pPr>
    <w:rPr>
      <w:rFonts w:ascii="Arial" w:hAnsi="Arial"/>
    </w:rPr>
  </w:style>
  <w:style w:type="paragraph" w:styleId="Ttulo1">
    <w:name w:val="heading 1"/>
    <w:basedOn w:val="Ttulo20"/>
    <w:next w:val="Normal"/>
    <w:link w:val="Ttulo1Car"/>
    <w:uiPriority w:val="9"/>
    <w:qFormat/>
    <w:rsid w:val="003A1A27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333E69"/>
    <w:pPr>
      <w:numPr>
        <w:ilvl w:val="1"/>
      </w:numPr>
      <w:spacing w:before="40"/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333E69"/>
    <w:pPr>
      <w:numPr>
        <w:ilvl w:val="2"/>
      </w:numPr>
      <w:spacing w:before="40"/>
      <w:outlineLvl w:val="2"/>
    </w:pPr>
    <w:rPr>
      <w:szCs w:val="24"/>
    </w:rPr>
  </w:style>
  <w:style w:type="paragraph" w:styleId="Ttulo4">
    <w:name w:val="heading 4"/>
    <w:basedOn w:val="Ttulo1"/>
    <w:next w:val="Normal"/>
    <w:link w:val="Ttulo4Car"/>
    <w:uiPriority w:val="9"/>
    <w:unhideWhenUsed/>
    <w:qFormat/>
    <w:rsid w:val="00333E69"/>
    <w:pPr>
      <w:numPr>
        <w:ilvl w:val="3"/>
      </w:numPr>
      <w:spacing w:before="40"/>
      <w:outlineLvl w:val="3"/>
    </w:pPr>
    <w:rPr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B4B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0E4"/>
  </w:style>
  <w:style w:type="paragraph" w:styleId="Piedepgina">
    <w:name w:val="footer"/>
    <w:basedOn w:val="Normal"/>
    <w:link w:val="Piedepgina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0E4"/>
  </w:style>
  <w:style w:type="table" w:styleId="Tablaconcuadrcula">
    <w:name w:val="Table Grid"/>
    <w:basedOn w:val="Tablanormal"/>
    <w:uiPriority w:val="59"/>
    <w:rsid w:val="00644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440E4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3A1A27"/>
    <w:rPr>
      <w:rFonts w:ascii="Arial Narrow" w:eastAsiaTheme="majorEastAsia" w:hAnsi="Arial Narrow" w:cstheme="majorBidi"/>
      <w:b/>
      <w:color w:val="2B3A8C"/>
      <w:sz w:val="28"/>
      <w:szCs w:val="32"/>
      <w:lang w:val="en-US"/>
    </w:rPr>
  </w:style>
  <w:style w:type="paragraph" w:styleId="Ttulo">
    <w:name w:val="Title"/>
    <w:aliases w:val="Título 11"/>
    <w:basedOn w:val="Normal"/>
    <w:next w:val="Normal"/>
    <w:link w:val="TtuloCar"/>
    <w:uiPriority w:val="10"/>
    <w:rsid w:val="001A0F91"/>
    <w:pPr>
      <w:spacing w:after="0" w:line="240" w:lineRule="auto"/>
      <w:contextualSpacing/>
    </w:pPr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Car">
    <w:name w:val="Título Car"/>
    <w:aliases w:val="Título 11 Car"/>
    <w:basedOn w:val="Fuentedeprrafopredeter"/>
    <w:link w:val="Ttulo"/>
    <w:uiPriority w:val="10"/>
    <w:rsid w:val="001A0F91"/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33E69"/>
    <w:rPr>
      <w:rFonts w:ascii="Arial" w:eastAsiaTheme="majorEastAsia" w:hAnsi="Arial" w:cstheme="majorBidi"/>
      <w:iCs/>
      <w:color w:val="323E4F" w:themeColor="text2" w:themeShade="BF"/>
      <w:sz w:val="28"/>
      <w:szCs w:val="32"/>
    </w:rPr>
  </w:style>
  <w:style w:type="paragraph" w:customStyle="1" w:styleId="Ttulo10">
    <w:name w:val="Título 1º"/>
    <w:basedOn w:val="Normal"/>
    <w:next w:val="Ttulo20"/>
    <w:link w:val="Ttulo1Car0"/>
    <w:qFormat/>
    <w:rsid w:val="00153BC0"/>
    <w:rPr>
      <w:rFonts w:ascii="Aptos Display" w:hAnsi="Aptos Display"/>
      <w:b/>
      <w:color w:val="0F1F7A"/>
      <w:sz w:val="32"/>
    </w:rPr>
  </w:style>
  <w:style w:type="paragraph" w:customStyle="1" w:styleId="Ttulo20">
    <w:name w:val="Título 2º"/>
    <w:basedOn w:val="Normal"/>
    <w:next w:val="Normal"/>
    <w:link w:val="Ttulo2Car0"/>
    <w:qFormat/>
    <w:rsid w:val="00153BC0"/>
    <w:rPr>
      <w:rFonts w:ascii="Aptos" w:hAnsi="Aptos"/>
      <w:color w:val="2B3A8C"/>
      <w:sz w:val="28"/>
    </w:rPr>
  </w:style>
  <w:style w:type="character" w:customStyle="1" w:styleId="Ttulo1Car0">
    <w:name w:val="Título 1º Car"/>
    <w:basedOn w:val="Fuentedeprrafopredeter"/>
    <w:link w:val="Ttulo10"/>
    <w:rsid w:val="00153BC0"/>
    <w:rPr>
      <w:rFonts w:ascii="Aptos Display" w:hAnsi="Aptos Display"/>
      <w:b/>
      <w:color w:val="0F1F7A"/>
      <w:sz w:val="32"/>
    </w:rPr>
  </w:style>
  <w:style w:type="paragraph" w:styleId="Sinespaciado">
    <w:name w:val="No Spacing"/>
    <w:link w:val="SinespaciadoCar"/>
    <w:uiPriority w:val="1"/>
    <w:rsid w:val="002E3A60"/>
    <w:pPr>
      <w:spacing w:after="0" w:line="240" w:lineRule="auto"/>
    </w:pPr>
  </w:style>
  <w:style w:type="character" w:customStyle="1" w:styleId="Ttulo2Car0">
    <w:name w:val="Título 2º Car"/>
    <w:basedOn w:val="Fuentedeprrafopredeter"/>
    <w:link w:val="Ttulo20"/>
    <w:rsid w:val="00153BC0"/>
    <w:rPr>
      <w:rFonts w:ascii="Aptos" w:hAnsi="Aptos"/>
      <w:color w:val="2B3A8C"/>
      <w:sz w:val="28"/>
    </w:rPr>
  </w:style>
  <w:style w:type="paragraph" w:customStyle="1" w:styleId="Partes">
    <w:name w:val="Partes"/>
    <w:basedOn w:val="Sinespaciado"/>
    <w:next w:val="Ttulo10"/>
    <w:link w:val="PartesCar"/>
    <w:qFormat/>
    <w:rsid w:val="00153BC0"/>
    <w:pPr>
      <w:shd w:val="clear" w:color="auto" w:fill="2B3A8C"/>
      <w:spacing w:before="120" w:after="120"/>
    </w:pPr>
    <w:rPr>
      <w:rFonts w:ascii="Aptos Display" w:hAnsi="Aptos Display"/>
      <w:b/>
      <w:color w:val="FFFFFF" w:themeColor="background1"/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3A60"/>
  </w:style>
  <w:style w:type="character" w:customStyle="1" w:styleId="PartesCar">
    <w:name w:val="Partes Car"/>
    <w:basedOn w:val="SinespaciadoCar"/>
    <w:link w:val="Partes"/>
    <w:rsid w:val="00153BC0"/>
    <w:rPr>
      <w:rFonts w:ascii="Aptos Display" w:hAnsi="Aptos Display"/>
      <w:b/>
      <w:color w:val="FFFFFF" w:themeColor="background1"/>
      <w:sz w:val="28"/>
      <w:shd w:val="clear" w:color="auto" w:fill="2B3A8C"/>
    </w:rPr>
  </w:style>
  <w:style w:type="paragraph" w:customStyle="1" w:styleId="Comando">
    <w:name w:val="Comando"/>
    <w:basedOn w:val="Normal"/>
    <w:link w:val="ComandoCar"/>
    <w:qFormat/>
    <w:rsid w:val="00AC3B7F"/>
    <w:pPr>
      <w:pBdr>
        <w:top w:val="single" w:sz="4" w:space="1" w:color="767171" w:themeColor="background2" w:themeShade="80"/>
        <w:left w:val="single" w:sz="4" w:space="4" w:color="767171" w:themeColor="background2" w:themeShade="80"/>
        <w:bottom w:val="single" w:sz="4" w:space="1" w:color="767171" w:themeColor="background2" w:themeShade="80"/>
        <w:right w:val="single" w:sz="4" w:space="4" w:color="767171" w:themeColor="background2" w:themeShade="80"/>
      </w:pBdr>
      <w:shd w:val="solid" w:color="D0CECE" w:themeColor="background2" w:themeShade="E6" w:fill="D0CECE" w:themeFill="background2" w:themeFillShade="E6"/>
      <w:ind w:left="57" w:right="57"/>
      <w:jc w:val="left"/>
    </w:pPr>
    <w:rPr>
      <w:rFonts w:ascii="Consolas" w:hAnsi="Consolas"/>
      <w:sz w:val="24"/>
    </w:rPr>
  </w:style>
  <w:style w:type="character" w:customStyle="1" w:styleId="ComandoCar">
    <w:name w:val="Comando Car"/>
    <w:basedOn w:val="Fuentedeprrafopredeter"/>
    <w:link w:val="Comando"/>
    <w:rsid w:val="00AC3B7F"/>
    <w:rPr>
      <w:rFonts w:ascii="Consolas" w:hAnsi="Consolas"/>
      <w:sz w:val="24"/>
      <w:shd w:val="solid" w:color="D0CECE" w:themeColor="background2" w:themeShade="E6" w:fill="D0CECE" w:themeFill="background2" w:themeFillShade="E6"/>
    </w:rPr>
  </w:style>
  <w:style w:type="paragraph" w:styleId="Prrafodelista">
    <w:name w:val="List Paragraph"/>
    <w:basedOn w:val="Normal"/>
    <w:uiPriority w:val="34"/>
    <w:qFormat/>
    <w:rsid w:val="00AA65A5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B4B7D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Centre%20d'Estudis%20Monlau\1DAW\Tutoria\Plantillas\Plantilla%20INDIVIDUAL_ne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e27e35-c298-463a-9874-0525024eb38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048DCC42CDA4D8D826263E5A9881C" ma:contentTypeVersion="16" ma:contentTypeDescription="Create a new document." ma:contentTypeScope="" ma:versionID="5675f9f18076b3e571f63284695b477e">
  <xsd:schema xmlns:xsd="http://www.w3.org/2001/XMLSchema" xmlns:xs="http://www.w3.org/2001/XMLSchema" xmlns:p="http://schemas.microsoft.com/office/2006/metadata/properties" xmlns:ns3="dae27e35-c298-463a-9874-0525024eb387" xmlns:ns4="c8d401de-b989-49d4-a95b-cff0d62b606b" targetNamespace="http://schemas.microsoft.com/office/2006/metadata/properties" ma:root="true" ma:fieldsID="4b750c1869f1e7f6e774a2772aebd7d7" ns3:_="" ns4:_="">
    <xsd:import namespace="dae27e35-c298-463a-9874-0525024eb387"/>
    <xsd:import namespace="c8d401de-b989-49d4-a95b-cff0d62b60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27e35-c298-463a-9874-0525024eb3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d401de-b989-49d4-a95b-cff0d62b606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60EAB1-4594-476B-B75B-64EC2E9B0AA6}">
  <ds:schemaRefs>
    <ds:schemaRef ds:uri="http://schemas.microsoft.com/office/2006/metadata/properties"/>
    <ds:schemaRef ds:uri="http://schemas.microsoft.com/office/infopath/2007/PartnerControls"/>
    <ds:schemaRef ds:uri="dae27e35-c298-463a-9874-0525024eb387"/>
  </ds:schemaRefs>
</ds:datastoreItem>
</file>

<file path=customXml/itemProps2.xml><?xml version="1.0" encoding="utf-8"?>
<ds:datastoreItem xmlns:ds="http://schemas.openxmlformats.org/officeDocument/2006/customXml" ds:itemID="{73DA863B-1A96-4E95-A285-8242919E43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E9CDB5-14EC-4B72-8BA0-C47EAB5450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e27e35-c298-463a-9874-0525024eb387"/>
    <ds:schemaRef ds:uri="c8d401de-b989-49d4-a95b-cff0d62b60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INDIVIDUAL_new.dotx</Template>
  <TotalTime>77</TotalTime>
  <Pages>6</Pages>
  <Words>725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Vizcaíno Boixados</dc:creator>
  <cp:keywords/>
  <dc:description/>
  <cp:lastModifiedBy>Jan Vizcaíno Boixados</cp:lastModifiedBy>
  <cp:revision>9</cp:revision>
  <dcterms:created xsi:type="dcterms:W3CDTF">2025-04-24T10:07:00Z</dcterms:created>
  <dcterms:modified xsi:type="dcterms:W3CDTF">2025-04-24T11:24:00Z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0x010100110048DCC42CDA4D8D826263E5A9881C</vt:lpwstr>
  </property>
</Properties>
</file>